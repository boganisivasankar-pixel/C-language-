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what is different data types in c programme</w:t>
      </w:r>
    </w:p>
    <w:p>
      <w:r>
        <w:t xml:space="preserve">Data types in C program help define the kind of data a variable can store, like numbers or letters. Each data type tells the compiler how much memory to allocate and how to interpret the data. </w:t>
      </w:r>
    </w:p>
    <w:p/>
    <w:p>
      <w:r>
        <w:t xml:space="preserve">For instance, numbers without decimal points use a type like int, while numbers with decimal points use float or double. Characters, which store single letters or symbols, use the char type. </w:t>
      </w:r>
    </w:p>
    <w:p/>
    <w:p>
      <w:r>
        <w:t>Data types are essential for organizing information efficiently and ensuring your program works as expected by managing memory properly.</w:t>
      </w:r>
    </w:p>
    <w:p/>
    <w:p>
      <w:r>
        <w:t>Types of Data Type in C Language</w:t>
      </w:r>
    </w:p>
    <w:p>
      <w:r>
        <w:t>C program data types are classified into three main categories:</w:t>
      </w:r>
    </w:p>
    <w:p/>
    <w:p>
      <w:r>
        <w:t>1. Basic Data Types: These include fundamental types like int (for integers), char (for characters), float (for floating-point numbers), and double (for double-precision floating-point numbers).</w:t>
      </w:r>
    </w:p>
    <w:p/>
    <w:p>
      <w:r>
        <w:t>2. Derived Data Types: These are derived from basic data types and include arrays, pointers, and functions.</w:t>
      </w:r>
    </w:p>
    <w:p/>
    <w:p>
      <w:r>
        <w:t>3. User-Defined Data Types: These are created by the programmer and include structures (struct), unions (union), and enumerations (enum).</w:t>
      </w:r>
    </w:p>
    <w:p/>
    <w:p>
      <w:r>
        <w:t>Basic Data Types</w:t>
      </w:r>
    </w:p>
    <w:p/>
    <w:p>
      <w:r>
        <w:t>int,char,float,double,void</w:t>
      </w:r>
    </w:p>
    <w:p>
      <w:r>
        <w:t>derived data types</w:t>
      </w:r>
    </w:p>
    <w:p>
      <w:r>
        <w:t>arrays,pointers, functions</w:t>
      </w:r>
    </w:p>
    <w:p>
      <w:r>
        <w:t xml:space="preserve">user_defined data types </w:t>
      </w:r>
    </w:p>
    <w:p>
      <w:r>
        <w:t>struct,union,enum,typedef</w:t>
      </w: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Office</Application>
  <Pages>1</Pages>
  <Words>185</Words>
  <Characters>1058</Characters>
  <Lines>31</Lines>
  <Paragraphs>15</Paragraphs>
  <CharactersWithSpaces>1231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2025-11-02T14:11:50Z</dcterms:modified>
</cp:coreProperties>
</file>