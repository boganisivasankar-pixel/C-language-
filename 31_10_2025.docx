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 xml:space="preserve">what is variable </w:t>
      </w:r>
    </w:p>
    <w:p>
      <w:r>
        <w:t>Variables are containers for storing data values, like numbers and characters. In C, there are different types of variables (defined with different keywords), for example: int - stores integers (whole numbers), without decimals, such as 123 or -123.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Office</Application>
  <Pages>1</Pages>
  <Words>41</Words>
  <Characters>226</Characters>
  <Lines>4</Lines>
  <Paragraphs>2</Paragraphs>
  <CharactersWithSpaces>266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2025-11-02T13:59:42Z</dcterms:modified>
</cp:coreProperties>
</file>