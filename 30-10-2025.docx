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 xml:space="preserve">what is c-language </w:t>
      </w:r>
    </w:p>
    <w:p>
      <w:r>
        <w:t>C is a general-purpose, imperative, procedural programming language developed by Dennis Ritchie at Bell Labs in 1972. It was primarily designed to develop the UNIX operating system. C is known for its efficiency, low-level memory access capabilities through pointers, and its ability to be compiled into machine-level code, which allows for fast execution. It serves as a foundational language, influencing the syntax and features of many other prominent programming languages like C++, Java, and C#.</w:t>
      </w:r>
      <w:bookmarkStart w:id="0" w:name="_GoBack"/>
      <w:bookmarkEnd w:id="0"/>
    </w:p>
    <w:p/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1</Pages>
  <Words>78</Words>
  <Characters>442</Characters>
  <Lines>8</Lines>
  <Paragraphs>2</Paragraphs>
  <CharactersWithSpaces>519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2025-11-02T07:17:01Z</dcterms:modified>
</cp:coreProperties>
</file>